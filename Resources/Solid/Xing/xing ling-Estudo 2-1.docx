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203A04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69465"/>
                  <wp:effectExtent l="0" t="0" r="0" b="6985"/>
                  <wp:docPr id="3" name="Image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elacomgrade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203A04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xing ling</w:t>
                  </w:r>
                </w:p>
                <w:p w:rsidR="00B77317" w:rsidRPr="00CD1539" w:rsidRDefault="00B77317" w:rsidP="00E217C8">
                  <w:pPr>
                    <w:rPr>
                      <w:rStyle w:val="Forte"/>
                      <w:sz w:val="20"/>
                      <w:szCs w:val="20"/>
                    </w:rPr>
                  </w:pPr>
                </w:p>
                <w:p w:rsidR="00B77317" w:rsidRPr="00CD1539" w:rsidRDefault="00203A04" w:rsidP="009C008A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May 28, 2016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br/>
                  </w:r>
                  <w:r>
                    <w:rPr>
                      <w:rStyle w:val="Forte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203A04" w:rsidP="009C008A">
                  <w:pPr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Estudo 2</w:t>
                  </w:r>
                </w:p>
                <w:p w:rsidR="00B77317" w:rsidRPr="006A441F" w:rsidRDefault="00203A04" w:rsidP="00203A04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</w:rPr>
                    <w:t xml:space="preserve">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Frequency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203A04" w:rsidP="00E3408D">
                      <w:pPr>
                        <w:pStyle w:val="CabealhodoSumrio"/>
                      </w:pPr>
                      <w:r>
                        <w:t>Table of Contents</w:t>
                      </w:r>
                    </w:p>
                    <w:p w:rsidR="00203A04" w:rsidRDefault="001041F1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52221108" w:history="1">
                        <w:r w:rsidR="00203A04" w:rsidRPr="00DC5AD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203A04">
                          <w:rPr>
                            <w:noProof/>
                            <w:webHidden/>
                          </w:rPr>
                          <w:tab/>
                        </w:r>
                        <w:r w:rsidR="00203A0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203A04">
                          <w:rPr>
                            <w:noProof/>
                            <w:webHidden/>
                          </w:rPr>
                          <w:instrText xml:space="preserve"> PAGEREF _Toc452221108 \h </w:instrText>
                        </w:r>
                        <w:r w:rsidR="00203A04">
                          <w:rPr>
                            <w:noProof/>
                            <w:webHidden/>
                          </w:rPr>
                        </w:r>
                        <w:r w:rsidR="00203A0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203A04">
                          <w:rPr>
                            <w:noProof/>
                            <w:webHidden/>
                          </w:rPr>
                          <w:t>1</w:t>
                        </w:r>
                        <w:r w:rsidR="00203A0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09" w:history="1">
                        <w:r w:rsidRPr="00DC5AD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0" w:history="1">
                        <w:r w:rsidRPr="00DC5AD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1" w:history="1">
                        <w:r w:rsidRPr="00DC5AD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2" w:history="1">
                        <w:r w:rsidRPr="00DC5AD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3" w:history="1">
                        <w:r w:rsidRPr="00DC5AD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4" w:history="1">
                        <w:r w:rsidRPr="00DC5AD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5" w:history="1">
                        <w:r w:rsidRPr="00DC5AD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6" w:history="1">
                        <w:r w:rsidRPr="00DC5ADF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7" w:history="1">
                        <w:r w:rsidRPr="00DC5AD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8" w:history="1">
                        <w:r w:rsidRPr="00DC5AD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19" w:history="1">
                        <w:r w:rsidRPr="00DC5AD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_Toc452221119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03A04" w:rsidRDefault="00203A04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120" w:history="1">
                        <w:r w:rsidRPr="00DC5AD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_Toc452221120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203A04" w:rsidP="00C27B5D">
            <w:pPr>
              <w:pStyle w:val="Ttulo1"/>
              <w:outlineLvl w:val="0"/>
            </w:pPr>
            <w:bookmarkStart w:id="0" w:name="_Toc452221108"/>
            <w:r>
              <w:t>Description</w:t>
            </w:r>
            <w:bookmarkEnd w:id="0"/>
          </w:p>
          <w:p w:rsidR="00F448BC" w:rsidRPr="00E65D6E" w:rsidRDefault="00203A04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Sumrio3"/>
            </w:pPr>
          </w:p>
        </w:tc>
      </w:tr>
    </w:tbl>
    <w:p w:rsidR="00F25CD7" w:rsidRDefault="00F25CD7"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203A04" w:rsidP="00343025">
            <w:pPr>
              <w:pStyle w:val="Ttulo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52221109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Ttulo1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203A04" w:rsidP="00FF408C">
            <w:pPr>
              <w:pStyle w:val="Ttulo1"/>
              <w:outlineLvl w:val="0"/>
            </w:pPr>
            <w:bookmarkStart w:id="5" w:name="_Toc452221110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elacomgrade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203A04" w:rsidP="00077EA0">
                        <w:pPr>
                          <w:jc w:val="center"/>
                          <w:rPr>
                            <w:rStyle w:val="Forte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999230"/>
                              <wp:effectExtent l="0" t="0" r="3810" b="1270"/>
                              <wp:docPr id="4" name="Imagem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9992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203A04" w:rsidP="00C16188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</w:t>
                  </w:r>
                </w:p>
                <w:p w:rsidR="00C16188" w:rsidRDefault="00203A04" w:rsidP="00203A04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Valor predeterminado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203A04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Forte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03A04" w:rsidP="0044448A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203A04" w:rsidP="0044448A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Ressalto-extrusão3</w:t>
                  </w:r>
                </w:p>
                <w:p w:rsidR="004B3022" w:rsidRPr="0044448A" w:rsidRDefault="00203A04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168400"/>
                        <wp:effectExtent l="0" t="0" r="0" b="0"/>
                        <wp:docPr id="5" name="Imagem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6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03A04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Mass:0.129045 kg</w:t>
                  </w:r>
                </w:p>
                <w:p w:rsidR="00203A04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Volume:4.81512e-005 m^3</w:t>
                  </w:r>
                </w:p>
                <w:p w:rsidR="00203A04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Density:2680 kg/m^3</w:t>
                  </w:r>
                </w:p>
                <w:p w:rsidR="00203A04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Weight:1.26464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03A04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\\Mac\Home\Documents\GitHub\ufrgs-instrumentacao-lab5\Resources\Solid\Xing\xing ling.SLDPRT</w:t>
                  </w:r>
                </w:p>
                <w:p w:rsidR="00C16188" w:rsidRPr="0044448A" w:rsidRDefault="00203A0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May 26 18:14:34 2016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203A04" w:rsidP="00B35001">
            <w:pPr>
              <w:pStyle w:val="Ttulo1"/>
              <w:outlineLvl w:val="0"/>
            </w:pPr>
            <w:bookmarkStart w:id="6" w:name="_Toc452221111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9"/>
              <w:gridCol w:w="538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203A04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203A0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Estudo 2</w:t>
                  </w:r>
                </w:p>
              </w:tc>
            </w:tr>
            <w:tr w:rsidR="00203A0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Frequency</w:t>
                  </w:r>
                </w:p>
              </w:tc>
            </w:tr>
            <w:tr w:rsidR="00203A0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03A0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Number of frequencies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</w:t>
                  </w:r>
                </w:p>
              </w:tc>
            </w:tr>
            <w:tr w:rsidR="00203A0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203A0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03A0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203A0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203A0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203A0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03A0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(\\Mac\Home\Documents\GitHub\ufrgs-instrumentacao-lab5\Resources\Solid\Xing)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203A04" w:rsidP="000A7C6B">
            <w:pPr>
              <w:pStyle w:val="Ttulo1"/>
              <w:outlineLvl w:val="0"/>
            </w:pPr>
            <w:bookmarkStart w:id="7" w:name="_Toc452221112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203A04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203A0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203A0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203A0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203A0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203A0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elacomgrade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203A04" w:rsidP="000A7C6B">
            <w:pPr>
              <w:pStyle w:val="Ttulo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52221113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03A04" w:rsidP="000A7C6B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03A0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03A0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203A04" w:rsidP="000A7C6B">
                  <w:pPr>
                    <w:jc w:val="center"/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423670"/>
                        <wp:effectExtent l="0" t="0" r="635" b="5080"/>
                        <wp:docPr id="6" name="Imagem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23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adeMdia1-nfase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5052-H32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1.95e+008 N/m^2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2.3e+008 N/m^2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2680 kg/m^3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203A0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03A04" w:rsidRDefault="00203A0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2.38e-005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203A0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Corpo sólido 1(Ressalto-extrusão3)(xing ling)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203A04" w:rsidP="000A7C6B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elacomgrade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203A04" w:rsidP="000A7C6B">
            <w:pPr>
              <w:pStyle w:val="Ttulo1"/>
              <w:outlineLvl w:val="0"/>
              <w:rPr>
                <w:b w:val="0"/>
                <w:bCs w:val="0"/>
              </w:rPr>
            </w:pPr>
            <w:bookmarkStart w:id="12" w:name="_Toc452221114"/>
            <w:r>
              <w:rPr>
                <w:rStyle w:val="Forte"/>
              </w:rPr>
              <w:t>Loads and Fixtures</w:t>
            </w:r>
            <w:bookmarkEnd w:id="12"/>
          </w:p>
          <w:tbl>
            <w:tblPr>
              <w:tblStyle w:val="ListaClara-nfase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203A04" w:rsidTr="001108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03A04" w:rsidRPr="004E282D" w:rsidRDefault="00203A04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03A04" w:rsidRPr="004E282D" w:rsidRDefault="00203A0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03A04" w:rsidRPr="004E282D" w:rsidRDefault="00203A0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Details</w:t>
                  </w:r>
                </w:p>
              </w:tc>
            </w:tr>
            <w:tr w:rsidR="00203A04" w:rsidTr="00CC68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203A04" w:rsidRPr="00AD5FBA" w:rsidRDefault="00203A04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Fixo-1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203A04" w:rsidRPr="006208CB" w:rsidRDefault="00203A0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325245"/>
                        <wp:effectExtent l="0" t="0" r="0" b="8255"/>
                        <wp:docPr id="7" name="Imagem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25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203A0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203A04" w:rsidRPr="00BE6656" w:rsidRDefault="00203A04" w:rsidP="003F2268">
                        <w:pPr>
                          <w:jc w:val="right"/>
                          <w:rPr>
                            <w:rStyle w:val="Forte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03A04" w:rsidRPr="00154A1A" w:rsidRDefault="00203A0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203A0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203A04" w:rsidRDefault="00203A0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203A04" w:rsidRDefault="00203A0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203A04" w:rsidRPr="004C6DEB" w:rsidRDefault="00203A04" w:rsidP="00840CC7">
                  <w:pPr>
                    <w:pStyle w:val="Sumrio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Sumrio3"/>
            </w:pPr>
          </w:p>
          <w:tbl>
            <w:tblPr>
              <w:tblStyle w:val="ListaClara-nfase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203A04" w:rsidTr="002D68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03A04" w:rsidRPr="004E282D" w:rsidRDefault="00203A04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03A04" w:rsidRPr="004E282D" w:rsidRDefault="00203A0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03A04" w:rsidRPr="004E282D" w:rsidRDefault="00203A0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Details</w:t>
                  </w:r>
                </w:p>
              </w:tc>
            </w:tr>
            <w:tr w:rsidR="00203A04" w:rsidTr="005A1E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203A04" w:rsidRPr="00F42DD1" w:rsidRDefault="00203A04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Força-1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203A04" w:rsidRPr="006208CB" w:rsidRDefault="00203A0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426210"/>
                        <wp:effectExtent l="0" t="0" r="0" b="2540"/>
                        <wp:docPr id="8" name="Imagem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26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203A0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203A04" w:rsidRPr="00BE6656" w:rsidRDefault="00203A04" w:rsidP="003F2268">
                        <w:pPr>
                          <w:jc w:val="right"/>
                          <w:rPr>
                            <w:rStyle w:val="Forte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03A04" w:rsidRPr="00B77EA3" w:rsidRDefault="00203A0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203A0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203A04" w:rsidRDefault="00203A0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203A04" w:rsidRDefault="00203A0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203A0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203A04" w:rsidRDefault="00203A0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203A04" w:rsidRDefault="00203A0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4 N</w:t>
                        </w:r>
                      </w:p>
                    </w:tc>
                  </w:tr>
                </w:tbl>
                <w:p w:rsidR="00203A04" w:rsidRDefault="00203A0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Forte"/>
              </w:rPr>
            </w:pPr>
          </w:p>
        </w:tc>
      </w:tr>
    </w:tbl>
    <w:p w:rsidR="00132707" w:rsidRDefault="00132707" w:rsidP="00132707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Ttulo1"/>
              <w:outlineLvl w:val="0"/>
            </w:pPr>
            <w:r>
              <w:lastRenderedPageBreak/>
              <w:br w:type="page"/>
            </w:r>
            <w:bookmarkStart w:id="13" w:name="_Toc452221115"/>
            <w:r w:rsidR="00203A04">
              <w:t>Connector Definitions</w:t>
            </w:r>
            <w:bookmarkEnd w:id="13"/>
          </w:p>
          <w:p w:rsidR="00132707" w:rsidRDefault="00203A04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203A04" w:rsidP="000A7C6B">
            <w:pPr>
              <w:pStyle w:val="Ttulo1"/>
              <w:outlineLvl w:val="0"/>
            </w:pPr>
            <w:bookmarkStart w:id="14" w:name="_Toc452221116"/>
            <w:r>
              <w:t>Contact Information</w:t>
            </w:r>
            <w:bookmarkEnd w:id="14"/>
          </w:p>
          <w:p w:rsidR="00104BD8" w:rsidRDefault="00203A04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203A04" w:rsidP="000A7C6B">
            <w:pPr>
              <w:pStyle w:val="Ttulo1"/>
              <w:outlineLvl w:val="0"/>
            </w:pPr>
            <w:bookmarkStart w:id="15" w:name="_Toc452221117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203A04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203A0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03A0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Curvature-based mesh</w:t>
                  </w:r>
                </w:p>
              </w:tc>
            </w:tr>
            <w:tr w:rsidR="00203A0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203A0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 mm</w:t>
                  </w:r>
                </w:p>
              </w:tc>
            </w:tr>
            <w:tr w:rsidR="00203A0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 mm</w:t>
                  </w:r>
                </w:p>
              </w:tc>
            </w:tr>
            <w:tr w:rsidR="00203A0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203A04" w:rsidP="00690657">
            <w:pPr>
              <w:pStyle w:val="Ttulo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203A04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203A0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17133</w:t>
                  </w:r>
                </w:p>
              </w:tc>
            </w:tr>
            <w:tr w:rsidR="00203A0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9307</w:t>
                  </w:r>
                </w:p>
              </w:tc>
            </w:tr>
            <w:tr w:rsidR="00203A0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6.17</w:t>
                  </w:r>
                </w:p>
              </w:tc>
            </w:tr>
            <w:tr w:rsidR="00203A0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99.7</w:t>
                  </w:r>
                </w:p>
              </w:tc>
            </w:tr>
            <w:tr w:rsidR="00203A0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03A0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03A0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203A0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03A04" w:rsidRDefault="00203A0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203A04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3603625"/>
                        <wp:effectExtent l="0" t="0" r="0" b="0"/>
                        <wp:docPr id="9" name="Imagem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03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203A04" w:rsidP="000A7C6B">
            <w:pPr>
              <w:pStyle w:val="Ttulo1"/>
              <w:outlineLvl w:val="0"/>
            </w:pPr>
            <w:bookmarkStart w:id="16" w:name="_Toc452221118"/>
            <w:r>
              <w:lastRenderedPageBreak/>
              <w:t>Sensor Details</w:t>
            </w:r>
            <w:bookmarkEnd w:id="16"/>
          </w:p>
          <w:p w:rsidR="002C53F9" w:rsidRPr="00F077CB" w:rsidRDefault="00203A04" w:rsidP="000A7C6B">
            <w:r>
              <w:t>No Data</w:t>
            </w:r>
          </w:p>
        </w:tc>
      </w:tr>
    </w:tbl>
    <w:p w:rsidR="00EC2432" w:rsidRDefault="00EC2432" w:rsidP="0094009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203A04" w:rsidP="000A7C6B">
            <w:pPr>
              <w:pStyle w:val="Ttulo1"/>
              <w:outlineLvl w:val="0"/>
            </w:pPr>
            <w:bookmarkStart w:id="17" w:name="_Toc243733152"/>
            <w:bookmarkStart w:id="18" w:name="_Toc245020120"/>
            <w:bookmarkStart w:id="19" w:name="_Toc245020152"/>
            <w:bookmarkStart w:id="20" w:name="_Toc452221119"/>
            <w:r>
              <w:lastRenderedPageBreak/>
              <w:t>Study Results</w:t>
            </w:r>
            <w:bookmarkEnd w:id="20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8"/>
              <w:gridCol w:w="3302"/>
              <w:gridCol w:w="2197"/>
              <w:gridCol w:w="2297"/>
            </w:tblGrid>
            <w:tr w:rsidR="00203A04" w:rsidTr="00D65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03A04" w:rsidTr="00D65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1(Value = 19.3567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5572.38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8547</w:t>
                  </w:r>
                </w:p>
              </w:tc>
            </w:tr>
            <w:tr w:rsidR="00203A04" w:rsidTr="00D6577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03A04" w:rsidRDefault="00203A04" w:rsidP="00D65773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682365"/>
                        <wp:effectExtent l="0" t="0" r="0" b="0"/>
                        <wp:docPr id="10" name="Imagem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3A04" w:rsidRPr="004D2956" w:rsidRDefault="00203A04" w:rsidP="00D6577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2-Amplitude-Deslocamento1</w:t>
                  </w:r>
                </w:p>
              </w:tc>
            </w:tr>
          </w:tbl>
          <w:p w:rsidR="00203A04" w:rsidRDefault="00203A0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78"/>
              <w:gridCol w:w="3326"/>
              <w:gridCol w:w="2212"/>
              <w:gridCol w:w="2238"/>
            </w:tblGrid>
            <w:tr w:rsidR="00203A04" w:rsidTr="00D65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03A04" w:rsidTr="00D65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2(Value = 121.3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5564.5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8547</w:t>
                  </w:r>
                </w:p>
              </w:tc>
            </w:tr>
            <w:tr w:rsidR="00203A04" w:rsidTr="00D6577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03A04" w:rsidRDefault="00203A04" w:rsidP="00D65773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682365"/>
                        <wp:effectExtent l="0" t="0" r="0" b="0"/>
                        <wp:docPr id="11" name="Imagem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3A04" w:rsidRPr="004D2956" w:rsidRDefault="00203A04" w:rsidP="00D6577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2-Amplitude-Deslocamento2</w:t>
                  </w:r>
                </w:p>
              </w:tc>
            </w:tr>
          </w:tbl>
          <w:p w:rsidR="00203A04" w:rsidRDefault="00203A0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8"/>
              <w:gridCol w:w="3302"/>
              <w:gridCol w:w="2197"/>
              <w:gridCol w:w="2297"/>
            </w:tblGrid>
            <w:tr w:rsidR="00203A04" w:rsidTr="00D65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03A04" w:rsidTr="00D65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Deslocamento3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3(Value = 163.59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5557.86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144</w:t>
                  </w:r>
                </w:p>
              </w:tc>
            </w:tr>
            <w:tr w:rsidR="00203A04" w:rsidTr="00D6577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03A04" w:rsidRDefault="00203A04" w:rsidP="00D65773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682365"/>
                        <wp:effectExtent l="0" t="0" r="0" b="0"/>
                        <wp:docPr id="12" name="Imagem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3A04" w:rsidRPr="004D2956" w:rsidRDefault="00203A04" w:rsidP="00D6577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2-Amplitude-Deslocamento3</w:t>
                  </w:r>
                </w:p>
              </w:tc>
            </w:tr>
          </w:tbl>
          <w:p w:rsidR="00203A04" w:rsidRDefault="00203A0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8"/>
              <w:gridCol w:w="3302"/>
              <w:gridCol w:w="2197"/>
              <w:gridCol w:w="2297"/>
            </w:tblGrid>
            <w:tr w:rsidR="00203A04" w:rsidTr="00D65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03A04" w:rsidTr="00D65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Deslocamento4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4(Value = 339.708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5562.76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1253</w:t>
                  </w:r>
                </w:p>
              </w:tc>
            </w:tr>
            <w:tr w:rsidR="00203A04" w:rsidTr="00D6577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03A04" w:rsidRDefault="00203A04" w:rsidP="00D65773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682365"/>
                        <wp:effectExtent l="0" t="0" r="0" b="0"/>
                        <wp:docPr id="13" name="Imagem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3A04" w:rsidRPr="004D2956" w:rsidRDefault="00203A04" w:rsidP="00D6577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2-Amplitude-Deslocamento4</w:t>
                  </w:r>
                </w:p>
              </w:tc>
            </w:tr>
          </w:tbl>
          <w:p w:rsidR="00203A04" w:rsidRDefault="00203A0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8"/>
              <w:gridCol w:w="3302"/>
              <w:gridCol w:w="2197"/>
              <w:gridCol w:w="2297"/>
            </w:tblGrid>
            <w:tr w:rsidR="00203A04" w:rsidTr="00D65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03A04" w:rsidRDefault="00203A04" w:rsidP="00D6577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03A04" w:rsidTr="00D65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Deslocamento5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5(Value = 447.833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03A04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6861.39 </w:t>
                  </w:r>
                </w:p>
                <w:p w:rsidR="00203A04" w:rsidRPr="004D2956" w:rsidRDefault="00203A04" w:rsidP="00D65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1258</w:t>
                  </w:r>
                </w:p>
              </w:tc>
            </w:tr>
            <w:tr w:rsidR="00203A04" w:rsidTr="00D6577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03A04" w:rsidRDefault="00203A04" w:rsidP="00D65773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682365"/>
                        <wp:effectExtent l="0" t="0" r="0" b="0"/>
                        <wp:docPr id="14" name="Imagem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3A04" w:rsidRPr="004D2956" w:rsidRDefault="00203A04" w:rsidP="00D6577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2-Amplitude-Deslocamento5</w:t>
                  </w:r>
                </w:p>
              </w:tc>
            </w:tr>
          </w:tbl>
          <w:p w:rsidR="00203A04" w:rsidRPr="000B04D4" w:rsidRDefault="00203A04" w:rsidP="000A7C6B"/>
          <w:bookmarkEnd w:id="17"/>
          <w:bookmarkEnd w:id="18"/>
          <w:bookmarkEnd w:id="19"/>
          <w:p w:rsidR="00EC2432" w:rsidRDefault="00203A04" w:rsidP="000A7C6B">
            <w:pPr>
              <w:rPr>
                <w:rStyle w:val="Forte"/>
              </w:rPr>
            </w:pPr>
            <w:r>
              <w:rPr>
                <w:rStyle w:val="Forte"/>
              </w:rPr>
              <w:t>Mode List</w:t>
            </w:r>
          </w:p>
          <w:tbl>
            <w:tblPr>
              <w:tblStyle w:val="ListaClara-nfase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678"/>
              <w:gridCol w:w="2699"/>
              <w:gridCol w:w="2680"/>
              <w:gridCol w:w="2697"/>
            </w:tblGrid>
            <w:tr w:rsidR="009D29C5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203A04" w:rsidP="009D29C5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Frequency Number</w:t>
                  </w:r>
                </w:p>
              </w:tc>
              <w:tc>
                <w:tcPr>
                  <w:tcW w:w="2699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203A04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Rad/sec</w:t>
                  </w:r>
                </w:p>
              </w:tc>
              <w:tc>
                <w:tcPr>
                  <w:tcW w:w="2680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203A04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Hertz</w:t>
                  </w:r>
                </w:p>
              </w:tc>
              <w:tc>
                <w:tcPr>
                  <w:tcW w:w="269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203A04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Seconds</w:t>
                  </w:r>
                </w:p>
              </w:tc>
            </w:tr>
            <w:tr w:rsidR="009D29C5" w:rsidTr="00203A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AD5FBA" w:rsidRDefault="00203A04" w:rsidP="009D29C5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1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121.62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6208CB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19.357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2B70DE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0.051662</w:t>
                  </w:r>
                </w:p>
              </w:tc>
            </w:tr>
            <w:tr w:rsidR="00203A04" w:rsidTr="00203A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2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762.15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121.3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0.008244</w:t>
                  </w:r>
                </w:p>
              </w:tc>
            </w:tr>
            <w:tr w:rsidR="00203A04" w:rsidTr="00203A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3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1027.9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163.59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0.0061129</w:t>
                  </w:r>
                </w:p>
              </w:tc>
            </w:tr>
            <w:tr w:rsidR="00203A04" w:rsidTr="00203A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4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2134.4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339.71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0.0029437</w:t>
                  </w:r>
                </w:p>
              </w:tc>
            </w:tr>
            <w:tr w:rsidR="00203A04" w:rsidTr="00A85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5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2813.8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447.83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0.002233</w:t>
                  </w:r>
                </w:p>
              </w:tc>
            </w:tr>
          </w:tbl>
          <w:p w:rsidR="00EC2432" w:rsidRDefault="00EC2432" w:rsidP="000A7C6B">
            <w:pPr>
              <w:rPr>
                <w:b/>
                <w:bCs/>
              </w:rPr>
            </w:pPr>
          </w:p>
          <w:p w:rsidR="00A8563F" w:rsidRDefault="00203A04" w:rsidP="00A8563F">
            <w:pPr>
              <w:rPr>
                <w:rStyle w:val="Forte"/>
              </w:rPr>
            </w:pPr>
            <w:r>
              <w:rPr>
                <w:rStyle w:val="Forte"/>
              </w:rPr>
              <w:t>Mass Participation (Normalized)</w:t>
            </w:r>
          </w:p>
          <w:tbl>
            <w:tblPr>
              <w:tblStyle w:val="ListaClara-nfase3"/>
              <w:tblW w:w="5000" w:type="pct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45"/>
              <w:gridCol w:w="2162"/>
              <w:gridCol w:w="2144"/>
              <w:gridCol w:w="2144"/>
              <w:gridCol w:w="2159"/>
            </w:tblGrid>
            <w:tr w:rsidR="00A8563F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203A04" w:rsidP="003F2268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Mode Number</w:t>
                  </w:r>
                </w:p>
              </w:tc>
              <w:tc>
                <w:tcPr>
                  <w:tcW w:w="1005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203A04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Frequency(Hertz)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</w:tcPr>
                <w:p w:rsidR="00A8563F" w:rsidRPr="004E282D" w:rsidRDefault="00203A04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X direction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203A04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Y direction</w:t>
                  </w:r>
                </w:p>
              </w:tc>
              <w:tc>
                <w:tcPr>
                  <w:tcW w:w="1004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203A04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Z direction</w:t>
                  </w:r>
                </w:p>
              </w:tc>
            </w:tr>
            <w:tr w:rsidR="00A8563F" w:rsidTr="00203A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A8563F" w:rsidRDefault="00203A04" w:rsidP="00A8563F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1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Default="00203A04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19.357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8563F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1.0347e-010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6208CB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0.61135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2B70DE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8.5358e-012 </w:t>
                  </w:r>
                </w:p>
              </w:tc>
            </w:tr>
            <w:tr w:rsidR="00203A04" w:rsidTr="00203A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2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121.3 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1.2686e-009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0.18812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1.2409e-009 </w:t>
                  </w:r>
                </w:p>
              </w:tc>
            </w:tr>
            <w:tr w:rsidR="00203A04" w:rsidTr="00203A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3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163.59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203A04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1.7738e-012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2.6267e-010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0.61276     </w:t>
                  </w:r>
                </w:p>
              </w:tc>
            </w:tr>
            <w:tr w:rsidR="00203A04" w:rsidTr="00203A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4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339.71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3.2918e-009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0.064907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2.8054e-011 </w:t>
                  </w:r>
                </w:p>
              </w:tc>
            </w:tr>
            <w:tr w:rsidR="00203A04" w:rsidTr="00203A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5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447.83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203A04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2.2347e-010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1.4281e-010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4.5926e-007 </w:t>
                  </w:r>
                </w:p>
              </w:tc>
            </w:tr>
            <w:tr w:rsidR="00203A04" w:rsidTr="00A85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 xml:space="preserve"> 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Sum X = 4.8891e-009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Sum Y = 0.86437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203A04" w:rsidRDefault="00203A04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Sum Z = 0.61276     </w:t>
                  </w:r>
                </w:p>
              </w:tc>
            </w:tr>
          </w:tbl>
          <w:p w:rsidR="00A8563F" w:rsidRDefault="00A8563F" w:rsidP="000A7C6B">
            <w:pPr>
              <w:rPr>
                <w:b/>
                <w:bCs/>
              </w:rPr>
            </w:pPr>
          </w:p>
          <w:p w:rsidR="00EC2432" w:rsidRDefault="00EC2432" w:rsidP="000A7C6B"/>
        </w:tc>
      </w:tr>
    </w:tbl>
    <w:p w:rsidR="000B1701" w:rsidRDefault="000B1701" w:rsidP="000B170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203A04" w:rsidP="00203A04">
            <w:pPr>
              <w:pStyle w:val="Ttulo1"/>
            </w:pPr>
            <w:bookmarkStart w:id="21" w:name="_Toc452221120"/>
            <w:r>
              <w:t>Conclusion</w:t>
            </w:r>
            <w:bookmarkEnd w:id="21"/>
          </w:p>
        </w:tc>
      </w:tr>
    </w:tbl>
    <w:p w:rsidR="00AC3438" w:rsidRPr="00AC3438" w:rsidRDefault="00AC3438" w:rsidP="00FE0924">
      <w:bookmarkStart w:id="22" w:name="_GoBack"/>
      <w:bookmarkEnd w:id="22"/>
    </w:p>
    <w:sectPr w:rsidR="00AC3438" w:rsidRPr="00AC3438" w:rsidSect="00203A04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3A04" w:rsidRDefault="00203A04" w:rsidP="00F25CD7">
      <w:pPr>
        <w:spacing w:after="0" w:line="240" w:lineRule="auto"/>
      </w:pPr>
      <w:r>
        <w:separator/>
      </w:r>
    </w:p>
  </w:endnote>
  <w:endnote w:type="continuationSeparator" w:id="0">
    <w:p w:rsidR="00203A04" w:rsidRDefault="00203A0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52B0A38" wp14:editId="6F33FADB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203A04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203A04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xing ling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03A04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94B5B39" wp14:editId="1AF7657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203A04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203A04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xing ling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03A04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3A04" w:rsidRDefault="00203A04" w:rsidP="00F25CD7">
      <w:pPr>
        <w:spacing w:after="0" w:line="240" w:lineRule="auto"/>
      </w:pPr>
      <w:r>
        <w:separator/>
      </w:r>
    </w:p>
  </w:footnote>
  <w:footnote w:type="continuationSeparator" w:id="0">
    <w:p w:rsidR="00203A04" w:rsidRDefault="00203A04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A04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03A04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BB5A1B"/>
    <w:rPr>
      <w:b/>
      <w:bCs/>
    </w:rPr>
  </w:style>
  <w:style w:type="paragraph" w:styleId="SemEspaamento">
    <w:name w:val="No Spacing"/>
    <w:uiPriority w:val="1"/>
    <w:qFormat/>
    <w:rsid w:val="00BB5A1B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5CD7"/>
  </w:style>
  <w:style w:type="paragraph" w:styleId="Rodap">
    <w:name w:val="footer"/>
    <w:basedOn w:val="Normal"/>
    <w:link w:val="Rodap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5CD7"/>
  </w:style>
  <w:style w:type="table" w:styleId="Tabelacomgrade">
    <w:name w:val="Table Grid"/>
    <w:basedOn w:val="Tabe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2">
    <w:name w:val="Light List Accent 2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801E6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e4">
    <w:name w:val="Light List Accent 4"/>
    <w:basedOn w:val="Tabe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2-nfase1">
    <w:name w:val="Medium Grid 2 Accent 1"/>
    <w:basedOn w:val="Tabe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adeMdia1-nfase6">
    <w:name w:val="Medium Grid 1 Accent 6"/>
    <w:basedOn w:val="Tabe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mentoClaro-nfase5">
    <w:name w:val="Light Shading Accent 5"/>
    <w:basedOn w:val="Tabe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4">
    <w:name w:val="Light Shading Accent 4"/>
    <w:basedOn w:val="Tabe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BB5A1B"/>
    <w:rPr>
      <w:b/>
      <w:bCs/>
    </w:rPr>
  </w:style>
  <w:style w:type="paragraph" w:styleId="SemEspaamento">
    <w:name w:val="No Spacing"/>
    <w:uiPriority w:val="1"/>
    <w:qFormat/>
    <w:rsid w:val="00BB5A1B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5CD7"/>
  </w:style>
  <w:style w:type="paragraph" w:styleId="Rodap">
    <w:name w:val="footer"/>
    <w:basedOn w:val="Normal"/>
    <w:link w:val="Rodap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5CD7"/>
  </w:style>
  <w:style w:type="table" w:styleId="Tabelacomgrade">
    <w:name w:val="Table Grid"/>
    <w:basedOn w:val="Tabe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2">
    <w:name w:val="Light List Accent 2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801E6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e4">
    <w:name w:val="Light List Accent 4"/>
    <w:basedOn w:val="Tabe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2-nfase1">
    <w:name w:val="Medium Grid 2 Accent 1"/>
    <w:basedOn w:val="Tabe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adeMdia1-nfase6">
    <w:name w:val="Medium Grid 1 Accent 6"/>
    <w:basedOn w:val="Tabe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mentoClaro-nfase5">
    <w:name w:val="Light Shading Accent 5"/>
    <w:basedOn w:val="Tabe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4">
    <w:name w:val="Light Shading Accent 4"/>
    <w:basedOn w:val="Tabe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093C87-2EA1-4AF4-BB29-AAFB1487F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13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Rogiel Sulzbach</dc:creator>
  <cp:lastModifiedBy>Rogiel Sulzbach</cp:lastModifiedBy>
  <cp:revision>1</cp:revision>
  <dcterms:created xsi:type="dcterms:W3CDTF">2016-05-28T20:49:00Z</dcterms:created>
  <dcterms:modified xsi:type="dcterms:W3CDTF">2016-05-28T20:49:00Z</dcterms:modified>
</cp:coreProperties>
</file>